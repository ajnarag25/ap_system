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1743E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  <w:shd w:val="clear" w:color="auto" w:fill="auto"/>
          </w:tcPr>
          <w:p w:rsidR="003D1B71" w:rsidRDefault="00923197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-5715</wp:posOffset>
                  </wp:positionV>
                  <wp:extent cx="1367692" cy="1705627"/>
                  <wp:effectExtent l="0" t="0" r="4445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181012_004445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914" cy="1734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  <w:shd w:val="clear" w:color="auto" w:fill="auto"/>
          </w:tcPr>
          <w:p w:rsidR="003D1B71" w:rsidRPr="009B1D8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  <w:sz w:val="24"/>
                <w:szCs w:val="24"/>
              </w:rPr>
            </w:pPr>
          </w:p>
        </w:tc>
        <w:tc>
          <w:tcPr>
            <w:tcW w:w="6607" w:type="dxa"/>
            <w:tcBorders>
              <w:bottom w:val="nil"/>
            </w:tcBorders>
            <w:shd w:val="clear" w:color="auto" w:fill="auto"/>
          </w:tcPr>
          <w:p w:rsidR="003D1B71" w:rsidRPr="009B1D86" w:rsidRDefault="001743E7" w:rsidP="009B1D86">
            <w:pPr>
              <w:pStyle w:val="Title"/>
              <w:jc w:val="center"/>
              <w:rPr>
                <w:sz w:val="56"/>
                <w:szCs w:val="56"/>
              </w:rPr>
            </w:pPr>
            <w:proofErr w:type="spellStart"/>
            <w:r w:rsidRPr="009B1D86">
              <w:rPr>
                <w:sz w:val="56"/>
                <w:szCs w:val="56"/>
              </w:rPr>
              <w:t>Avor</w:t>
            </w:r>
            <w:proofErr w:type="spellEnd"/>
            <w:r w:rsidRPr="009B1D86">
              <w:rPr>
                <w:sz w:val="56"/>
                <w:szCs w:val="56"/>
              </w:rPr>
              <w:t xml:space="preserve"> John A.</w:t>
            </w:r>
            <w:r w:rsidR="009B1D86">
              <w:rPr>
                <w:sz w:val="56"/>
                <w:szCs w:val="56"/>
              </w:rPr>
              <w:t xml:space="preserve"> </w:t>
            </w:r>
            <w:proofErr w:type="spellStart"/>
            <w:r w:rsidRPr="009B1D86">
              <w:rPr>
                <w:sz w:val="56"/>
                <w:szCs w:val="56"/>
              </w:rPr>
              <w:t>Narag</w:t>
            </w:r>
            <w:proofErr w:type="spellEnd"/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9B1D86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487FCA" w:rsidRDefault="00233780" w:rsidP="00AC6C7E">
            <w:pPr>
              <w:pStyle w:val="Heading2"/>
              <w:rPr>
                <w:rFonts w:ascii="Calibri" w:hAnsi="Calibri" w:cs="Calibri"/>
                <w:color w:val="2C567A" w:themeColor="accent1"/>
                <w:szCs w:val="24"/>
              </w:rPr>
            </w:pPr>
            <w:r w:rsidRPr="009B1D86">
              <w:rPr>
                <w:rFonts w:ascii="Calibri" w:hAnsi="Calibri" w:cs="Calibri"/>
                <w:color w:val="2C567A" w:themeColor="accent1"/>
                <w:szCs w:val="24"/>
              </w:rPr>
              <w:t>Profile</w:t>
            </w:r>
          </w:p>
          <w:p w:rsidR="00DC6A8C" w:rsidRDefault="00760EE0" w:rsidP="00AC6C7E">
            <w:pPr>
              <w:pStyle w:val="Heading2"/>
              <w:rPr>
                <w:rFonts w:asciiTheme="minorHAnsi" w:hAnsiTheme="minorHAnsi" w:cs="Times New Roman"/>
                <w:b w:val="0"/>
                <w:bCs w:val="0"/>
                <w:color w:val="auto"/>
                <w:szCs w:val="24"/>
                <w:u w:val="none"/>
              </w:rPr>
            </w:pPr>
            <w:r w:rsidRPr="00760EE0">
              <w:rPr>
                <w:rFonts w:asciiTheme="minorHAnsi" w:hAnsiTheme="minorHAnsi" w:cs="Times New Roman"/>
                <w:b w:val="0"/>
                <w:bCs w:val="0"/>
                <w:color w:val="auto"/>
                <w:szCs w:val="24"/>
                <w:u w:val="none"/>
              </w:rPr>
              <w:t xml:space="preserve">I'm hardworking, persevere, and fast learner person. I have good communication skills. I also have an experience in software, web, and mobile development. I focus more on developing UI interfaces and some basic back-end </w:t>
            </w:r>
            <w:proofErr w:type="gramStart"/>
            <w:r w:rsidRPr="00760EE0">
              <w:rPr>
                <w:rFonts w:asciiTheme="minorHAnsi" w:hAnsiTheme="minorHAnsi" w:cs="Times New Roman"/>
                <w:b w:val="0"/>
                <w:bCs w:val="0"/>
                <w:color w:val="auto"/>
                <w:szCs w:val="24"/>
                <w:u w:val="none"/>
              </w:rPr>
              <w:t>functions.</w:t>
            </w:r>
            <w:r w:rsidR="00DC6A8C" w:rsidRPr="00DC6A8C">
              <w:rPr>
                <w:rFonts w:asciiTheme="minorHAnsi" w:hAnsiTheme="minorHAnsi" w:cs="Times New Roman"/>
                <w:b w:val="0"/>
                <w:bCs w:val="0"/>
                <w:color w:val="auto"/>
                <w:szCs w:val="24"/>
                <w:u w:val="none"/>
              </w:rPr>
              <w:t>.</w:t>
            </w:r>
            <w:proofErr w:type="gramEnd"/>
          </w:p>
          <w:p w:rsidR="003D1B71" w:rsidRPr="009B1D86" w:rsidRDefault="003533ED" w:rsidP="00AC6C7E">
            <w:pPr>
              <w:pStyle w:val="Heading2"/>
              <w:rPr>
                <w:rFonts w:ascii="Calibri" w:hAnsi="Calibri" w:cs="Calibri"/>
                <w:color w:val="0072C7"/>
                <w:szCs w:val="24"/>
              </w:rPr>
            </w:pPr>
            <w:sdt>
              <w:sdtPr>
                <w:rPr>
                  <w:rFonts w:ascii="Calibri" w:hAnsi="Calibri" w:cs="Calibri"/>
                  <w:color w:val="0072C7"/>
                  <w:szCs w:val="24"/>
                </w:rPr>
                <w:id w:val="-1554227259"/>
                <w:placeholder>
                  <w:docPart w:val="F090E9CCC3444F60AA0CCBD6F4A59377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9B1D86">
                  <w:rPr>
                    <w:color w:val="44546A" w:themeColor="text2"/>
                    <w:szCs w:val="24"/>
                  </w:rPr>
                  <w:t>Education</w:t>
                </w:r>
              </w:sdtContent>
            </w:sdt>
          </w:p>
          <w:p w:rsidR="003D1B71" w:rsidRPr="009B1D86" w:rsidRDefault="00487FCA" w:rsidP="00353B60">
            <w:pPr>
              <w:pStyle w:val="SchoolName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Currently 4</w:t>
            </w:r>
            <w:r w:rsidRPr="00487FCA">
              <w:rPr>
                <w:b w:val="0"/>
                <w:sz w:val="24"/>
                <w:szCs w:val="24"/>
                <w:vertAlign w:val="superscript"/>
              </w:rPr>
              <w:t>th</w:t>
            </w:r>
            <w:r>
              <w:rPr>
                <w:b w:val="0"/>
                <w:sz w:val="24"/>
                <w:szCs w:val="24"/>
              </w:rPr>
              <w:t xml:space="preserve"> year student at </w:t>
            </w:r>
            <w:r w:rsidR="00233780" w:rsidRPr="009B1D86">
              <w:rPr>
                <w:b w:val="0"/>
                <w:sz w:val="24"/>
                <w:szCs w:val="24"/>
              </w:rPr>
              <w:t>Technological University of the Philippines</w:t>
            </w:r>
            <w:r w:rsidR="003D1B71" w:rsidRPr="009B1D86"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="00233780" w:rsidRPr="009B1D86">
              <w:rPr>
                <w:b w:val="0"/>
                <w:sz w:val="24"/>
                <w:szCs w:val="24"/>
              </w:rPr>
              <w:t>Dasmarinas</w:t>
            </w:r>
            <w:proofErr w:type="spellEnd"/>
            <w:r w:rsidR="009B1D86" w:rsidRPr="009B1D86">
              <w:rPr>
                <w:b w:val="0"/>
                <w:sz w:val="24"/>
                <w:szCs w:val="24"/>
              </w:rPr>
              <w:t>,</w:t>
            </w:r>
            <w:r w:rsidR="00233780" w:rsidRPr="009B1D86">
              <w:rPr>
                <w:b w:val="0"/>
                <w:sz w:val="24"/>
                <w:szCs w:val="24"/>
              </w:rPr>
              <w:t xml:space="preserve"> Cavite</w:t>
            </w:r>
          </w:p>
          <w:p w:rsidR="00233780" w:rsidRPr="009B1D86" w:rsidRDefault="00233780" w:rsidP="00353B60">
            <w:pPr>
              <w:pStyle w:val="SchoolName"/>
              <w:rPr>
                <w:b w:val="0"/>
                <w:sz w:val="24"/>
                <w:szCs w:val="24"/>
              </w:rPr>
            </w:pPr>
            <w:r w:rsidRPr="009B1D86">
              <w:rPr>
                <w:b w:val="0"/>
                <w:sz w:val="24"/>
                <w:szCs w:val="24"/>
              </w:rPr>
              <w:t>College</w:t>
            </w:r>
          </w:p>
          <w:p w:rsidR="009B1D86" w:rsidRPr="009B1D86" w:rsidRDefault="009B1D86" w:rsidP="00353B60">
            <w:pPr>
              <w:pStyle w:val="SchoolName"/>
              <w:rPr>
                <w:sz w:val="24"/>
                <w:szCs w:val="24"/>
              </w:rPr>
            </w:pPr>
          </w:p>
          <w:p w:rsidR="00A97175" w:rsidRPr="009B1D86" w:rsidRDefault="00233780" w:rsidP="00A97175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9B1D86">
              <w:rPr>
                <w:rFonts w:ascii="Calibri" w:hAnsi="Calibri" w:cs="Calibri"/>
                <w:sz w:val="24"/>
                <w:szCs w:val="24"/>
              </w:rPr>
              <w:t xml:space="preserve">Bachelor of Engineering Technology major in Computer Engineering </w:t>
            </w:r>
          </w:p>
          <w:p w:rsidR="00A97175" w:rsidRPr="009B1D86" w:rsidRDefault="00A97175" w:rsidP="00A97175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:rsidR="00233780" w:rsidRPr="009B1D86" w:rsidRDefault="009B1D86" w:rsidP="00233780">
            <w:pPr>
              <w:pStyle w:val="SchoolName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APEC Schools</w:t>
            </w:r>
            <w:r w:rsidR="00233780" w:rsidRPr="009B1D86"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="00233780" w:rsidRPr="009B1D86">
              <w:rPr>
                <w:b w:val="0"/>
                <w:sz w:val="24"/>
                <w:szCs w:val="24"/>
              </w:rPr>
              <w:t>Bacoor</w:t>
            </w:r>
            <w:proofErr w:type="spellEnd"/>
            <w:r w:rsidRPr="009B1D86">
              <w:rPr>
                <w:b w:val="0"/>
                <w:sz w:val="24"/>
                <w:szCs w:val="24"/>
              </w:rPr>
              <w:t>,</w:t>
            </w:r>
            <w:r w:rsidR="00233780" w:rsidRPr="009B1D86">
              <w:rPr>
                <w:b w:val="0"/>
                <w:sz w:val="24"/>
                <w:szCs w:val="24"/>
              </w:rPr>
              <w:t xml:space="preserve"> Cavite</w:t>
            </w:r>
          </w:p>
          <w:p w:rsidR="00233780" w:rsidRPr="009B1D86" w:rsidRDefault="00233780" w:rsidP="00233780">
            <w:pPr>
              <w:pStyle w:val="SchoolName"/>
              <w:rPr>
                <w:b w:val="0"/>
                <w:sz w:val="24"/>
                <w:szCs w:val="24"/>
              </w:rPr>
            </w:pPr>
            <w:r w:rsidRPr="009B1D86">
              <w:rPr>
                <w:b w:val="0"/>
                <w:sz w:val="24"/>
                <w:szCs w:val="24"/>
              </w:rPr>
              <w:t>Senior High School</w:t>
            </w:r>
          </w:p>
          <w:p w:rsidR="009B1D86" w:rsidRPr="009B1D86" w:rsidRDefault="009B1D86" w:rsidP="00233780">
            <w:pPr>
              <w:pStyle w:val="SchoolName"/>
              <w:rPr>
                <w:sz w:val="24"/>
                <w:szCs w:val="24"/>
              </w:rPr>
            </w:pPr>
          </w:p>
          <w:p w:rsidR="00760EE0" w:rsidRPr="00760EE0" w:rsidRDefault="00233780" w:rsidP="00760EE0">
            <w:pPr>
              <w:pStyle w:val="ListBullet"/>
              <w:rPr>
                <w:rFonts w:ascii="Calibri" w:hAnsi="Calibri" w:cs="Calibri"/>
                <w:sz w:val="24"/>
                <w:szCs w:val="24"/>
              </w:rPr>
            </w:pPr>
            <w:r w:rsidRPr="009B1D86">
              <w:rPr>
                <w:rFonts w:ascii="Calibri" w:hAnsi="Calibri" w:cs="Calibri"/>
                <w:sz w:val="24"/>
                <w:szCs w:val="24"/>
              </w:rPr>
              <w:t xml:space="preserve">Strand/Course: </w:t>
            </w:r>
            <w:r w:rsidRPr="009B1D86"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Accountancy, Business, and Management</w:t>
            </w:r>
            <w:r w:rsidRPr="009B1D86">
              <w:rPr>
                <w:rFonts w:ascii="Arial" w:hAnsi="Arial" w:cs="Arial"/>
                <w:b/>
                <w:bCs/>
                <w:color w:val="202124"/>
                <w:sz w:val="24"/>
                <w:szCs w:val="24"/>
                <w:shd w:val="clear" w:color="auto" w:fill="FFFFFF"/>
              </w:rPr>
              <w:t> </w:t>
            </w:r>
          </w:p>
          <w:p w:rsidR="00760EE0" w:rsidRDefault="00760EE0" w:rsidP="00760EE0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</w:p>
          <w:p w:rsidR="00760EE0" w:rsidRDefault="00760EE0" w:rsidP="00760EE0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color w:val="21405B" w:themeColor="accent1" w:themeShade="BF"/>
                <w:sz w:val="24"/>
                <w:szCs w:val="24"/>
                <w:u w:val="single"/>
              </w:rPr>
            </w:pPr>
            <w:r w:rsidRPr="00760EE0">
              <w:rPr>
                <w:rFonts w:ascii="Calibri" w:hAnsi="Calibri" w:cs="Calibri"/>
                <w:b/>
                <w:color w:val="21405B" w:themeColor="accent1" w:themeShade="BF"/>
                <w:sz w:val="24"/>
                <w:szCs w:val="24"/>
                <w:u w:val="single"/>
              </w:rPr>
              <w:t>Experience</w:t>
            </w:r>
          </w:p>
          <w:p w:rsidR="00760EE0" w:rsidRDefault="00760EE0" w:rsidP="00760EE0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b/>
                <w:color w:val="21405B" w:themeColor="accent1" w:themeShade="BF"/>
                <w:sz w:val="24"/>
                <w:szCs w:val="24"/>
                <w:u w:val="single"/>
              </w:rPr>
            </w:pPr>
          </w:p>
          <w:p w:rsidR="00760EE0" w:rsidRDefault="00760EE0" w:rsidP="00760EE0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  <w:sz w:val="24"/>
                <w:szCs w:val="24"/>
              </w:rPr>
            </w:pPr>
            <w:r w:rsidRPr="00760EE0">
              <w:rPr>
                <w:rFonts w:ascii="Calibri" w:hAnsi="Calibri" w:cs="Calibri"/>
                <w:sz w:val="24"/>
                <w:szCs w:val="24"/>
              </w:rPr>
              <w:t>Free</w:t>
            </w:r>
            <w:r>
              <w:rPr>
                <w:rFonts w:ascii="Calibri" w:hAnsi="Calibri" w:cs="Calibri"/>
                <w:sz w:val="24"/>
                <w:szCs w:val="24"/>
              </w:rPr>
              <w:t>lancing – 2021 Present</w:t>
            </w:r>
          </w:p>
          <w:p w:rsidR="00760EE0" w:rsidRDefault="00760EE0" w:rsidP="00760EE0">
            <w:pPr>
              <w:pStyle w:val="ListBullet"/>
              <w:numPr>
                <w:ilvl w:val="0"/>
                <w:numId w:val="11"/>
              </w:num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Providing a Static Web Development</w:t>
            </w:r>
          </w:p>
          <w:p w:rsidR="00760EE0" w:rsidRDefault="00760EE0" w:rsidP="00760EE0">
            <w:pPr>
              <w:pStyle w:val="ListBullet"/>
              <w:numPr>
                <w:ilvl w:val="0"/>
                <w:numId w:val="11"/>
              </w:num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Desktop Application Development</w:t>
            </w:r>
          </w:p>
          <w:p w:rsidR="000D3091" w:rsidRDefault="000D3091" w:rsidP="00760EE0">
            <w:pPr>
              <w:pStyle w:val="ListBullet"/>
              <w:numPr>
                <w:ilvl w:val="0"/>
                <w:numId w:val="11"/>
              </w:num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Mobile Application Development</w:t>
            </w:r>
          </w:p>
          <w:p w:rsidR="003D1B71" w:rsidRPr="00760EE0" w:rsidRDefault="00A97175" w:rsidP="00AC6C7E">
            <w:pPr>
              <w:pStyle w:val="Heading2"/>
              <w:rPr>
                <w:rFonts w:ascii="Calibri" w:hAnsi="Calibri" w:cs="Calibri"/>
                <w:color w:val="44546A" w:themeColor="text2"/>
                <w:szCs w:val="24"/>
              </w:rPr>
            </w:pPr>
            <w:r w:rsidRPr="009B1D86">
              <w:rPr>
                <w:rFonts w:ascii="Calibri" w:hAnsi="Calibri" w:cs="Calibri"/>
                <w:color w:val="44546A" w:themeColor="text2"/>
                <w:szCs w:val="24"/>
              </w:rPr>
              <w:t xml:space="preserve">Skills </w:t>
            </w:r>
          </w:p>
          <w:p w:rsidR="00B2429D" w:rsidRPr="00B2429D" w:rsidRDefault="00760EE0" w:rsidP="00B2429D">
            <w:pPr>
              <w:pStyle w:val="ListParagraph"/>
              <w:numPr>
                <w:ilvl w:val="0"/>
                <w:numId w:val="9"/>
              </w:numPr>
              <w:rPr>
                <w:sz w:val="24"/>
              </w:rPr>
            </w:pPr>
            <w:r w:rsidRPr="00760EE0">
              <w:rPr>
                <w:sz w:val="24"/>
              </w:rPr>
              <w:t xml:space="preserve">Programming Python, Html, </w:t>
            </w:r>
            <w:proofErr w:type="spellStart"/>
            <w:r w:rsidRPr="00760EE0">
              <w:rPr>
                <w:sz w:val="24"/>
              </w:rPr>
              <w:t>Css</w:t>
            </w:r>
            <w:proofErr w:type="spellEnd"/>
            <w:r w:rsidRPr="00760EE0">
              <w:rPr>
                <w:sz w:val="24"/>
              </w:rPr>
              <w:t xml:space="preserve">, </w:t>
            </w:r>
            <w:proofErr w:type="spellStart"/>
            <w:r w:rsidRPr="00760EE0">
              <w:rPr>
                <w:sz w:val="24"/>
              </w:rPr>
              <w:t>Js</w:t>
            </w:r>
            <w:proofErr w:type="spellEnd"/>
            <w:r w:rsidRPr="00760EE0">
              <w:rPr>
                <w:sz w:val="24"/>
              </w:rPr>
              <w:t xml:space="preserve">, </w:t>
            </w:r>
            <w:proofErr w:type="spellStart"/>
            <w:r w:rsidRPr="00760EE0">
              <w:rPr>
                <w:sz w:val="24"/>
              </w:rPr>
              <w:t>Mysql</w:t>
            </w:r>
            <w:proofErr w:type="spellEnd"/>
            <w:r w:rsidRPr="00760EE0">
              <w:rPr>
                <w:sz w:val="24"/>
              </w:rPr>
              <w:t>, and PHP</w:t>
            </w:r>
          </w:p>
          <w:p w:rsidR="003D1B71" w:rsidRPr="00E07473" w:rsidRDefault="009B1D86" w:rsidP="00A97175">
            <w:pPr>
              <w:pStyle w:val="ListParagraph"/>
              <w:numPr>
                <w:ilvl w:val="0"/>
                <w:numId w:val="9"/>
              </w:numPr>
              <w:rPr>
                <w:sz w:val="24"/>
              </w:rPr>
            </w:pPr>
            <w:r w:rsidRPr="009B1D86">
              <w:rPr>
                <w:sz w:val="24"/>
              </w:rPr>
              <w:t>Good Communication Skills</w:t>
            </w: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9B1D86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  <w:sz w:val="24"/>
                <w:szCs w:val="24"/>
              </w:rPr>
            </w:pPr>
            <w:r w:rsidRPr="009B1D86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E49B7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9B1D86" w:rsidRDefault="00B760C9" w:rsidP="00380FD1">
            <w:pPr>
              <w:pStyle w:val="Information"/>
              <w:rPr>
                <w:sz w:val="24"/>
                <w:szCs w:val="24"/>
              </w:rPr>
            </w:pPr>
            <w:proofErr w:type="spellStart"/>
            <w:r w:rsidRPr="009B1D86">
              <w:rPr>
                <w:sz w:val="24"/>
                <w:szCs w:val="24"/>
              </w:rPr>
              <w:t>Blk</w:t>
            </w:r>
            <w:proofErr w:type="spellEnd"/>
            <w:r w:rsidRPr="009B1D86">
              <w:rPr>
                <w:sz w:val="24"/>
                <w:szCs w:val="24"/>
              </w:rPr>
              <w:t xml:space="preserve"> 3 Lot 8 Meadow Park </w:t>
            </w:r>
            <w:proofErr w:type="spellStart"/>
            <w:r w:rsidRPr="009B1D86">
              <w:rPr>
                <w:sz w:val="24"/>
                <w:szCs w:val="24"/>
              </w:rPr>
              <w:t>subd</w:t>
            </w:r>
            <w:proofErr w:type="spellEnd"/>
            <w:r w:rsidRPr="009B1D86">
              <w:rPr>
                <w:sz w:val="24"/>
                <w:szCs w:val="24"/>
              </w:rPr>
              <w:t>.</w:t>
            </w:r>
          </w:p>
          <w:p w:rsidR="003D1B71" w:rsidRPr="009B1D86" w:rsidRDefault="00B760C9" w:rsidP="00B760C9">
            <w:pPr>
              <w:pStyle w:val="Information"/>
              <w:rPr>
                <w:sz w:val="24"/>
                <w:szCs w:val="24"/>
              </w:rPr>
            </w:pPr>
            <w:r w:rsidRPr="009B1D86">
              <w:rPr>
                <w:sz w:val="24"/>
                <w:szCs w:val="24"/>
              </w:rPr>
              <w:t xml:space="preserve">Molino 4, </w:t>
            </w:r>
            <w:proofErr w:type="spellStart"/>
            <w:r w:rsidRPr="009B1D86">
              <w:rPr>
                <w:sz w:val="24"/>
                <w:szCs w:val="24"/>
              </w:rPr>
              <w:t>Bacoor</w:t>
            </w:r>
            <w:proofErr w:type="spellEnd"/>
            <w:r w:rsidRPr="009B1D86">
              <w:rPr>
                <w:sz w:val="24"/>
                <w:szCs w:val="24"/>
              </w:rPr>
              <w:t>, Cavite, 4102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9B1D86" w:rsidRDefault="003D1B71" w:rsidP="00222466">
            <w:pPr>
              <w:pStyle w:val="NoSpacing"/>
              <w:rPr>
                <w:rFonts w:ascii="Calibri" w:hAnsi="Calibri" w:cs="Calibri"/>
                <w:color w:val="666666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9B1D86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4"/>
                <w:szCs w:val="24"/>
              </w:rPr>
            </w:pPr>
            <w:r w:rsidRPr="009B1D86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0EF12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9B1D86" w:rsidRDefault="00B760C9" w:rsidP="00B760C9">
            <w:pPr>
              <w:pStyle w:val="Information"/>
              <w:rPr>
                <w:sz w:val="24"/>
                <w:szCs w:val="24"/>
              </w:rPr>
            </w:pPr>
            <w:r w:rsidRPr="009B1D86">
              <w:rPr>
                <w:sz w:val="24"/>
                <w:szCs w:val="24"/>
              </w:rPr>
              <w:t>Phone: 09089637505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9B1D86" w:rsidRDefault="003D1B71" w:rsidP="00B6466C">
            <w:pPr>
              <w:pStyle w:val="NoSpacing"/>
              <w:rPr>
                <w:rFonts w:ascii="Calibri" w:hAnsi="Calibri" w:cs="Calibri"/>
                <w:color w:val="666666"/>
                <w:sz w:val="24"/>
                <w:szCs w:val="24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9B1D86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  <w:sz w:val="24"/>
                <w:szCs w:val="24"/>
              </w:rPr>
            </w:pPr>
            <w:r w:rsidRPr="009B1D86">
              <w:rPr>
                <w:noProof/>
                <w:sz w:val="24"/>
                <w:szCs w:val="24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1894D9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9B1D86" w:rsidRDefault="009B1D86" w:rsidP="009B1D86">
            <w:pPr>
              <w:pStyle w:val="Information"/>
              <w:rPr>
                <w:sz w:val="24"/>
                <w:szCs w:val="24"/>
              </w:rPr>
            </w:pPr>
            <w:r w:rsidRPr="009B1D86">
              <w:rPr>
                <w:sz w:val="24"/>
                <w:szCs w:val="24"/>
              </w:rPr>
              <w:t>ajnarag25@gmail.com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  <w:bookmarkStart w:id="0" w:name="_GoBack"/>
        <w:bookmarkEnd w:id="0"/>
      </w:tr>
    </w:tbl>
    <w:p w:rsidR="007F5B63" w:rsidRPr="0078506C" w:rsidRDefault="007F5B63" w:rsidP="0078506C">
      <w:pPr>
        <w:tabs>
          <w:tab w:val="left" w:pos="3546"/>
        </w:tabs>
      </w:pPr>
    </w:p>
    <w:sectPr w:rsidR="007F5B63" w:rsidRPr="0078506C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3ED" w:rsidRDefault="003533ED" w:rsidP="00590471">
      <w:r>
        <w:separator/>
      </w:r>
    </w:p>
  </w:endnote>
  <w:endnote w:type="continuationSeparator" w:id="0">
    <w:p w:rsidR="003533ED" w:rsidRDefault="003533E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3ED" w:rsidRDefault="003533ED" w:rsidP="00590471">
      <w:r>
        <w:separator/>
      </w:r>
    </w:p>
  </w:footnote>
  <w:footnote w:type="continuationSeparator" w:id="0">
    <w:p w:rsidR="003533ED" w:rsidRDefault="003533E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35CCF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A78E5"/>
    <w:multiLevelType w:val="hybridMultilevel"/>
    <w:tmpl w:val="27D43344"/>
    <w:lvl w:ilvl="0" w:tplc="168C4C9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E3724"/>
    <w:multiLevelType w:val="hybridMultilevel"/>
    <w:tmpl w:val="526C6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E1550"/>
    <w:multiLevelType w:val="hybridMultilevel"/>
    <w:tmpl w:val="926490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A957A7"/>
    <w:multiLevelType w:val="hybridMultilevel"/>
    <w:tmpl w:val="3E084BF6"/>
    <w:lvl w:ilvl="0" w:tplc="0A92C872">
      <w:numFmt w:val="bullet"/>
      <w:lvlText w:val="-"/>
      <w:lvlJc w:val="left"/>
      <w:pPr>
        <w:ind w:left="4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48AC3ABB"/>
    <w:multiLevelType w:val="hybridMultilevel"/>
    <w:tmpl w:val="D2B27818"/>
    <w:lvl w:ilvl="0" w:tplc="168C4C9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A95D49"/>
    <w:multiLevelType w:val="hybridMultilevel"/>
    <w:tmpl w:val="4790BBE6"/>
    <w:lvl w:ilvl="0" w:tplc="168C4C9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DD7052"/>
    <w:multiLevelType w:val="hybridMultilevel"/>
    <w:tmpl w:val="9684DE92"/>
    <w:lvl w:ilvl="0" w:tplc="168C4C9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9C1299"/>
    <w:multiLevelType w:val="hybridMultilevel"/>
    <w:tmpl w:val="5E22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7"/>
  </w:num>
  <w:num w:numId="7">
    <w:abstractNumId w:val="9"/>
  </w:num>
  <w:num w:numId="8">
    <w:abstractNumId w:val="5"/>
  </w:num>
  <w:num w:numId="9">
    <w:abstractNumId w:val="3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3E7"/>
    <w:rsid w:val="00060042"/>
    <w:rsid w:val="0008685D"/>
    <w:rsid w:val="00090860"/>
    <w:rsid w:val="000D3091"/>
    <w:rsid w:val="0011065E"/>
    <w:rsid w:val="00112FD7"/>
    <w:rsid w:val="00150ABD"/>
    <w:rsid w:val="001743E7"/>
    <w:rsid w:val="001946FC"/>
    <w:rsid w:val="00222466"/>
    <w:rsid w:val="00233780"/>
    <w:rsid w:val="0024753C"/>
    <w:rsid w:val="00276026"/>
    <w:rsid w:val="002A26F6"/>
    <w:rsid w:val="002B4549"/>
    <w:rsid w:val="002E1AF2"/>
    <w:rsid w:val="00310F17"/>
    <w:rsid w:val="00322A46"/>
    <w:rsid w:val="003326CB"/>
    <w:rsid w:val="003533ED"/>
    <w:rsid w:val="00353B60"/>
    <w:rsid w:val="00376291"/>
    <w:rsid w:val="00380FD1"/>
    <w:rsid w:val="00383D02"/>
    <w:rsid w:val="00385DE7"/>
    <w:rsid w:val="003D1B71"/>
    <w:rsid w:val="00487FCA"/>
    <w:rsid w:val="00494F0E"/>
    <w:rsid w:val="004E158A"/>
    <w:rsid w:val="00565C77"/>
    <w:rsid w:val="0056708E"/>
    <w:rsid w:val="005801E5"/>
    <w:rsid w:val="00583DA6"/>
    <w:rsid w:val="00590471"/>
    <w:rsid w:val="005D01FA"/>
    <w:rsid w:val="00653E17"/>
    <w:rsid w:val="006A08E8"/>
    <w:rsid w:val="006D79A8"/>
    <w:rsid w:val="00723099"/>
    <w:rsid w:val="0072353B"/>
    <w:rsid w:val="007575B6"/>
    <w:rsid w:val="00760EE0"/>
    <w:rsid w:val="00780FC6"/>
    <w:rsid w:val="0078506C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23197"/>
    <w:rsid w:val="009475DC"/>
    <w:rsid w:val="00967B93"/>
    <w:rsid w:val="009B1D86"/>
    <w:rsid w:val="009D090F"/>
    <w:rsid w:val="00A31464"/>
    <w:rsid w:val="00A31B16"/>
    <w:rsid w:val="00A33613"/>
    <w:rsid w:val="00A47A8D"/>
    <w:rsid w:val="00A97175"/>
    <w:rsid w:val="00AB0B6B"/>
    <w:rsid w:val="00AC6C7E"/>
    <w:rsid w:val="00B2429D"/>
    <w:rsid w:val="00B4158A"/>
    <w:rsid w:val="00B57020"/>
    <w:rsid w:val="00B6466C"/>
    <w:rsid w:val="00B760C9"/>
    <w:rsid w:val="00B843B6"/>
    <w:rsid w:val="00BB1B5D"/>
    <w:rsid w:val="00BC22C7"/>
    <w:rsid w:val="00BD195A"/>
    <w:rsid w:val="00C07240"/>
    <w:rsid w:val="00C14078"/>
    <w:rsid w:val="00CE1E3D"/>
    <w:rsid w:val="00D053FA"/>
    <w:rsid w:val="00DC3F0A"/>
    <w:rsid w:val="00DC6A8C"/>
    <w:rsid w:val="00E07473"/>
    <w:rsid w:val="00E26AED"/>
    <w:rsid w:val="00E73AB8"/>
    <w:rsid w:val="00E90A60"/>
    <w:rsid w:val="00EC4A95"/>
    <w:rsid w:val="00ED47F7"/>
    <w:rsid w:val="00EE5E5B"/>
    <w:rsid w:val="00EE7E09"/>
    <w:rsid w:val="00F0223C"/>
    <w:rsid w:val="00F3235D"/>
    <w:rsid w:val="00F32393"/>
    <w:rsid w:val="00F6456E"/>
    <w:rsid w:val="00F878BD"/>
    <w:rsid w:val="00FB22A2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D2EAA9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DOWS%2010%20PRO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090E9CCC3444F60AA0CCBD6F4A593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292F34-6117-451F-9C27-84F71E2597E7}"/>
      </w:docPartPr>
      <w:docPartBody>
        <w:p w:rsidR="005749F2" w:rsidRDefault="00027F92">
          <w:pPr>
            <w:pStyle w:val="F090E9CCC3444F60AA0CCBD6F4A59377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28A"/>
    <w:rsid w:val="00027F92"/>
    <w:rsid w:val="000A295B"/>
    <w:rsid w:val="001E18EA"/>
    <w:rsid w:val="00273B85"/>
    <w:rsid w:val="002E128A"/>
    <w:rsid w:val="00355A50"/>
    <w:rsid w:val="005749F2"/>
    <w:rsid w:val="00751843"/>
    <w:rsid w:val="00827EC4"/>
    <w:rsid w:val="008B3282"/>
    <w:rsid w:val="00B808D6"/>
    <w:rsid w:val="00F92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462C7928F04402844D2E319AE7E1BE">
    <w:name w:val="16462C7928F04402844D2E319AE7E1BE"/>
  </w:style>
  <w:style w:type="paragraph" w:customStyle="1" w:styleId="0439C20843384EF2A3348392CBF1D34F">
    <w:name w:val="0439C20843384EF2A3348392CBF1D34F"/>
  </w:style>
  <w:style w:type="paragraph" w:customStyle="1" w:styleId="81660F67542F4B708BEC0FB590B61D77">
    <w:name w:val="81660F67542F4B708BEC0FB590B61D77"/>
  </w:style>
  <w:style w:type="paragraph" w:customStyle="1" w:styleId="C4E4522D30FA4915AD2B6E087CD07E69">
    <w:name w:val="C4E4522D30FA4915AD2B6E087CD07E69"/>
  </w:style>
  <w:style w:type="paragraph" w:customStyle="1" w:styleId="C48B9C96759E4ABDA66FB4D4E4B10078">
    <w:name w:val="C48B9C96759E4ABDA66FB4D4E4B10078"/>
  </w:style>
  <w:style w:type="paragraph" w:customStyle="1" w:styleId="238AC34C423D47599CBB8FEF0D4D5392">
    <w:name w:val="238AC34C423D47599CBB8FEF0D4D5392"/>
  </w:style>
  <w:style w:type="paragraph" w:customStyle="1" w:styleId="58E77EA5D0F445E6B6E0113E8A8DCD9F">
    <w:name w:val="58E77EA5D0F445E6B6E0113E8A8DCD9F"/>
  </w:style>
  <w:style w:type="paragraph" w:customStyle="1" w:styleId="3676022CDB7C4DD39B86D8F5C334B430">
    <w:name w:val="3676022CDB7C4DD39B86D8F5C334B430"/>
  </w:style>
  <w:style w:type="paragraph" w:customStyle="1" w:styleId="3503F9BFA76C4117A927C624334E2569">
    <w:name w:val="3503F9BFA76C4117A927C624334E2569"/>
  </w:style>
  <w:style w:type="paragraph" w:customStyle="1" w:styleId="895AFFBA2AC74A449C8DE25E115F72AB">
    <w:name w:val="895AFFBA2AC74A449C8DE25E115F72AB"/>
  </w:style>
  <w:style w:type="paragraph" w:customStyle="1" w:styleId="471705C651934D32AA72319294233AEF">
    <w:name w:val="471705C651934D32AA72319294233AEF"/>
  </w:style>
  <w:style w:type="paragraph" w:customStyle="1" w:styleId="8F32C43635434E3695B7003F0E88358B">
    <w:name w:val="8F32C43635434E3695B7003F0E88358B"/>
  </w:style>
  <w:style w:type="paragraph" w:customStyle="1" w:styleId="AE7420B0D5E14EADB6636FBB1CE18D97">
    <w:name w:val="AE7420B0D5E14EADB6636FBB1CE18D97"/>
  </w:style>
  <w:style w:type="paragraph" w:customStyle="1" w:styleId="2CE6D7BA420F4A2E8091779CC56CA5A6">
    <w:name w:val="2CE6D7BA420F4A2E8091779CC56CA5A6"/>
  </w:style>
  <w:style w:type="paragraph" w:customStyle="1" w:styleId="1B5199BFF1314638A46C89A8ED4658FA">
    <w:name w:val="1B5199BFF1314638A46C89A8ED4658FA"/>
  </w:style>
  <w:style w:type="paragraph" w:customStyle="1" w:styleId="3FA35F13539046CBAA226CEA9D291AA8">
    <w:name w:val="3FA35F13539046CBAA226CEA9D291AA8"/>
  </w:style>
  <w:style w:type="paragraph" w:customStyle="1" w:styleId="45236BE0C6A548C1A28DF9DA7B3F5DEA">
    <w:name w:val="45236BE0C6A548C1A28DF9DA7B3F5DEA"/>
  </w:style>
  <w:style w:type="paragraph" w:customStyle="1" w:styleId="61F1A1CF8A664BBEBF0C0ADA09A62B94">
    <w:name w:val="61F1A1CF8A664BBEBF0C0ADA09A62B94"/>
  </w:style>
  <w:style w:type="paragraph" w:customStyle="1" w:styleId="A52D54E87419466098F0800545205029">
    <w:name w:val="A52D54E87419466098F0800545205029"/>
  </w:style>
  <w:style w:type="paragraph" w:customStyle="1" w:styleId="F090E9CCC3444F60AA0CCBD6F4A59377">
    <w:name w:val="F090E9CCC3444F60AA0CCBD6F4A59377"/>
  </w:style>
  <w:style w:type="paragraph" w:customStyle="1" w:styleId="0E1F0055163448B39E06EAB585985C91">
    <w:name w:val="0E1F0055163448B39E06EAB585985C91"/>
  </w:style>
  <w:style w:type="paragraph" w:customStyle="1" w:styleId="F87C5D59C452494D9EB8DEF18CBABB73">
    <w:name w:val="F87C5D59C452494D9EB8DEF18CBABB73"/>
  </w:style>
  <w:style w:type="paragraph" w:customStyle="1" w:styleId="B6D3F2FF393146E69DE96A5AFE1ACB15">
    <w:name w:val="B6D3F2FF393146E69DE96A5AFE1ACB15"/>
  </w:style>
  <w:style w:type="paragraph" w:customStyle="1" w:styleId="981A725784414A45A96E86A19CCCEBC9">
    <w:name w:val="981A725784414A45A96E86A19CCCEBC9"/>
  </w:style>
  <w:style w:type="paragraph" w:customStyle="1" w:styleId="A23EFB97CCBE47F5A5768D86B6C29876">
    <w:name w:val="A23EFB97CCBE47F5A5768D86B6C29876"/>
  </w:style>
  <w:style w:type="paragraph" w:customStyle="1" w:styleId="FAAEEDB841294735BF7B549B4B00FB50">
    <w:name w:val="FAAEEDB841294735BF7B549B4B00FB50"/>
  </w:style>
  <w:style w:type="paragraph" w:customStyle="1" w:styleId="7E789783770E47A8AEA7F3042543D63B">
    <w:name w:val="7E789783770E47A8AEA7F3042543D63B"/>
  </w:style>
  <w:style w:type="paragraph" w:customStyle="1" w:styleId="E1B268084A494B668277289658586F5C">
    <w:name w:val="E1B268084A494B668277289658586F5C"/>
  </w:style>
  <w:style w:type="paragraph" w:customStyle="1" w:styleId="BC7603D4A0EF460399F58454E766DE6B">
    <w:name w:val="BC7603D4A0EF460399F58454E766DE6B"/>
  </w:style>
  <w:style w:type="paragraph" w:customStyle="1" w:styleId="0CED5199BEBF49FEB318894170E972B9">
    <w:name w:val="0CED5199BEBF49FEB318894170E972B9"/>
  </w:style>
  <w:style w:type="paragraph" w:customStyle="1" w:styleId="8DAE2EBB010C4BF591E2981F65989AC0">
    <w:name w:val="8DAE2EBB010C4BF591E2981F65989AC0"/>
  </w:style>
  <w:style w:type="paragraph" w:customStyle="1" w:styleId="F14D0AF1C1764DE2A00EAAD90605B007">
    <w:name w:val="F14D0AF1C1764DE2A00EAAD90605B007"/>
  </w:style>
  <w:style w:type="paragraph" w:customStyle="1" w:styleId="1E28F616237449DC8A83A0DFF34D749C">
    <w:name w:val="1E28F616237449DC8A83A0DFF34D749C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F1E824169114EBC871E3625478B966C">
    <w:name w:val="EF1E824169114EBC871E3625478B966C"/>
  </w:style>
  <w:style w:type="paragraph" w:customStyle="1" w:styleId="1E19253173BB43F28C1A325385BB1430">
    <w:name w:val="1E19253173BB43F28C1A325385BB1430"/>
    <w:rsid w:val="002E128A"/>
  </w:style>
  <w:style w:type="paragraph" w:customStyle="1" w:styleId="F0211CC7049941D7B4D7A8E43F4226A0">
    <w:name w:val="F0211CC7049941D7B4D7A8E43F4226A0"/>
    <w:rsid w:val="002E128A"/>
  </w:style>
  <w:style w:type="paragraph" w:customStyle="1" w:styleId="5D578FC9F6564086A01080342B84FC3D">
    <w:name w:val="5D578FC9F6564086A01080342B84FC3D"/>
    <w:rsid w:val="00F922E7"/>
  </w:style>
  <w:style w:type="paragraph" w:customStyle="1" w:styleId="E42F6FD5F01E4E5CAC00D4FBFE6CCCE7">
    <w:name w:val="E42F6FD5F01E4E5CAC00D4FBFE6CCCE7"/>
    <w:rsid w:val="00F922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2021-07-16T11:10:00Z</dcterms:created>
  <dcterms:modified xsi:type="dcterms:W3CDTF">2021-09-29T01:41:00Z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